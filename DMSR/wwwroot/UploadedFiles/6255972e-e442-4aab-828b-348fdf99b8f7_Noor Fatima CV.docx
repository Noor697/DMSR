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ayout w:type="fixed"/>
        <w:tblLook w:val="0600" w:firstRow="0" w:lastRow="0" w:firstColumn="0" w:lastColumn="0" w:noHBand="1" w:noVBand="1"/>
      </w:tblPr>
      <w:tblGrid>
        <w:gridCol w:w="1800"/>
        <w:gridCol w:w="1350"/>
        <w:gridCol w:w="360"/>
        <w:gridCol w:w="1980"/>
        <w:gridCol w:w="180"/>
        <w:gridCol w:w="630"/>
        <w:gridCol w:w="4480"/>
        <w:gridCol w:w="20"/>
      </w:tblGrid>
      <w:tr w:rsidR="0085363C" w:rsidRPr="00247875" w:rsidTr="005E4903">
        <w:trPr>
          <w:trHeight w:val="1143"/>
        </w:trPr>
        <w:tc>
          <w:tcPr>
            <w:tcW w:w="1800" w:type="dxa"/>
          </w:tcPr>
          <w:p w:rsidR="0085363C" w:rsidRPr="00247875" w:rsidRDefault="0085363C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Times New Roman" w:eastAsia="Times New Roman" w:hAnsi="Times New Roman" w:cs="Times New Roman"/>
                <w:b/>
                <w:bCs/>
                <w:color w:val="D14140"/>
                <w:sz w:val="48"/>
                <w:szCs w:val="51"/>
              </w:rPr>
            </w:pPr>
            <w:bookmarkStart w:id="0" w:name="_GoBack"/>
            <w:bookmarkEnd w:id="0"/>
          </w:p>
        </w:tc>
        <w:tc>
          <w:tcPr>
            <w:tcW w:w="9000" w:type="dxa"/>
            <w:gridSpan w:val="7"/>
          </w:tcPr>
          <w:p w:rsidR="0085363C" w:rsidRPr="00247875" w:rsidRDefault="00173E69" w:rsidP="00173E69">
            <w:pPr>
              <w:pStyle w:val="Title"/>
              <w:rPr>
                <w:rFonts w:ascii="Times New Roman" w:hAnsi="Times New Roman" w:cs="Times New Roman"/>
                <w:color w:val="auto"/>
              </w:rPr>
            </w:pPr>
            <w:r w:rsidRPr="00247875">
              <w:rPr>
                <w:rFonts w:ascii="Times New Roman" w:hAnsi="Times New Roman" w:cs="Times New Roman"/>
                <w:color w:val="auto"/>
              </w:rPr>
              <w:t>Noor Fatima</w:t>
            </w:r>
            <w:r w:rsidR="0085363C" w:rsidRPr="00247875">
              <w:rPr>
                <w:rFonts w:ascii="Times New Roman" w:hAnsi="Times New Roman" w:cs="Times New Roman"/>
                <w:color w:val="auto"/>
              </w:rPr>
              <w:br/>
            </w:r>
            <w:r w:rsidRPr="00247875">
              <w:rPr>
                <w:rFonts w:ascii="Times New Roman" w:hAnsi="Times New Roman" w:cs="Times New Roman"/>
                <w:color w:val="auto"/>
              </w:rPr>
              <w:t>Khuram Javed</w:t>
            </w:r>
          </w:p>
        </w:tc>
      </w:tr>
      <w:tr w:rsidR="0085363C" w:rsidRPr="00247875" w:rsidTr="00355290">
        <w:trPr>
          <w:trHeight w:val="1287"/>
        </w:trPr>
        <w:tc>
          <w:tcPr>
            <w:tcW w:w="1800" w:type="dxa"/>
          </w:tcPr>
          <w:p w:rsidR="0085363C" w:rsidRPr="00247875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9000" w:type="dxa"/>
            <w:gridSpan w:val="7"/>
          </w:tcPr>
          <w:p w:rsidR="00964410" w:rsidRPr="00247875" w:rsidRDefault="00964410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</w:tr>
      <w:tr w:rsidR="00247875" w:rsidRPr="00247875" w:rsidTr="005E4903">
        <w:trPr>
          <w:gridAfter w:val="1"/>
          <w:wAfter w:w="20" w:type="dxa"/>
          <w:trHeight w:val="171"/>
        </w:trPr>
        <w:tc>
          <w:tcPr>
            <w:tcW w:w="3150" w:type="dxa"/>
            <w:gridSpan w:val="2"/>
            <w:vMerge w:val="restart"/>
          </w:tcPr>
          <w:p w:rsidR="00F079F2" w:rsidRPr="00597766" w:rsidRDefault="00F079F2" w:rsidP="00E04CFF">
            <w:pPr>
              <w:pStyle w:val="Heading1Alt"/>
              <w:spacing w:before="0" w:after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OBJECTIVE </w:t>
            </w:r>
          </w:p>
          <w:p w:rsidR="00F079F2" w:rsidRPr="00597766" w:rsidRDefault="00173E69" w:rsidP="00E04CFF">
            <w:pPr>
              <w:pStyle w:val="Whitetext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Looking to succeed in an environment of growth and excellence and earn a position that will enhance myself development and help me to achieve personal as well as organizational goals.</w:t>
            </w:r>
          </w:p>
          <w:p w:rsidR="00173E69" w:rsidRPr="00597766" w:rsidRDefault="00F079F2" w:rsidP="00173E69">
            <w:pPr>
              <w:pStyle w:val="Heading2Alt"/>
              <w:ind w:left="-25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</w:p>
          <w:p w:rsidR="00F079F2" w:rsidRPr="00597766" w:rsidRDefault="00306FD7" w:rsidP="00173E69">
            <w:pPr>
              <w:pStyle w:val="Heading2Alt"/>
              <w:ind w:left="-25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auto"/>
                <w:sz w:val="28"/>
                <w:szCs w:val="28"/>
              </w:rPr>
              <w:t>ADD</w:t>
            </w:r>
            <w:r w:rsidR="00F079F2" w:rsidRPr="00597766">
              <w:rPr>
                <w:rFonts w:ascii="Times New Roman" w:hAnsi="Times New Roman" w:cs="Times New Roman"/>
                <w:b/>
                <w:color w:val="auto"/>
                <w:sz w:val="28"/>
                <w:szCs w:val="28"/>
              </w:rPr>
              <w:t>RESS</w:t>
            </w:r>
            <w:r w:rsidR="00F079F2"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br/>
            </w:r>
            <w:r w:rsidR="00173E69"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Ittefaq Town, G-12/4</w:t>
            </w:r>
            <w:r w:rsidR="00F079F2"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br/>
            </w:r>
            <w:r w:rsidR="00173E69"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Ghazali Road</w:t>
            </w:r>
            <w:r w:rsidR="00F079F2"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br/>
            </w:r>
            <w:r w:rsidR="00173E69"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Islamabad</w:t>
            </w:r>
          </w:p>
          <w:p w:rsidR="00F079F2" w:rsidRPr="0059776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  <w:p w:rsidR="00F079F2" w:rsidRPr="00597766" w:rsidRDefault="00F079F2" w:rsidP="00173E69">
            <w:pPr>
              <w:pStyle w:val="Heading2Alt"/>
              <w:ind w:left="-25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  <w:r w:rsidRPr="00597766">
              <w:rPr>
                <w:rFonts w:ascii="Times New Roman" w:hAnsi="Times New Roman" w:cs="Times New Roman"/>
                <w:b/>
                <w:color w:val="auto"/>
                <w:sz w:val="28"/>
                <w:szCs w:val="28"/>
              </w:rPr>
              <w:t>PHONE</w:t>
            </w:r>
            <w:r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br/>
            </w:r>
            <w:r w:rsidR="00173E69"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03116473798</w:t>
            </w:r>
          </w:p>
          <w:p w:rsidR="00F079F2" w:rsidRPr="0059776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  <w:p w:rsidR="00F079F2" w:rsidRPr="00597766" w:rsidRDefault="00F079F2" w:rsidP="00173E69">
            <w:pPr>
              <w:pStyle w:val="Heading2Alt"/>
              <w:ind w:left="-25" w:firstLine="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  <w:r w:rsidRPr="00597766">
              <w:rPr>
                <w:rFonts w:ascii="Times New Roman" w:hAnsi="Times New Roman" w:cs="Times New Roman"/>
                <w:b/>
                <w:color w:val="auto"/>
                <w:sz w:val="28"/>
                <w:szCs w:val="28"/>
              </w:rPr>
              <w:t>EMAIL</w:t>
            </w:r>
            <w:r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br/>
            </w:r>
            <w:r w:rsidR="00173E69"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fnoor0257@gmail.com</w:t>
            </w:r>
          </w:p>
          <w:p w:rsidR="00F079F2" w:rsidRPr="0059776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  <w:p w:rsidR="00F079F2" w:rsidRPr="00597766" w:rsidRDefault="00F079F2" w:rsidP="00173E69">
            <w:pPr>
              <w:pStyle w:val="Heading2Al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ab/>
            </w:r>
            <w:r w:rsidRPr="00597766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br/>
            </w:r>
          </w:p>
        </w:tc>
        <w:tc>
          <w:tcPr>
            <w:tcW w:w="36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</w:tcPr>
          <w:p w:rsidR="00F079F2" w:rsidRPr="00B37A2F" w:rsidRDefault="00F079F2" w:rsidP="00F079F2">
            <w:pPr>
              <w:pStyle w:val="Heading1"/>
              <w:rPr>
                <w:rFonts w:ascii="Times New Roman" w:hAnsi="Times New Roman" w:cs="Times New Roman"/>
                <w:color w:val="auto"/>
                <w:sz w:val="28"/>
              </w:rPr>
            </w:pPr>
            <w:r w:rsidRPr="00B37A2F">
              <w:rPr>
                <w:rFonts w:ascii="Times New Roman" w:hAnsi="Times New Roman" w:cs="Times New Roman"/>
                <w:color w:val="auto"/>
                <w:sz w:val="28"/>
              </w:rPr>
              <w:t>EXPERIENCE</w:t>
            </w:r>
          </w:p>
        </w:tc>
        <w:tc>
          <w:tcPr>
            <w:tcW w:w="5110" w:type="dxa"/>
            <w:gridSpan w:val="2"/>
          </w:tcPr>
          <w:p w:rsidR="00F079F2" w:rsidRPr="005E4903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247875" w:rsidRPr="00247875" w:rsidTr="00355290">
        <w:trPr>
          <w:gridAfter w:val="1"/>
          <w:wAfter w:w="20" w:type="dxa"/>
          <w:trHeight w:val="171"/>
        </w:trPr>
        <w:tc>
          <w:tcPr>
            <w:tcW w:w="3150" w:type="dxa"/>
            <w:gridSpan w:val="2"/>
            <w:vMerge/>
          </w:tcPr>
          <w:p w:rsidR="00F079F2" w:rsidRPr="0024787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5110" w:type="dxa"/>
            <w:gridSpan w:val="2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247875" w:rsidRPr="00247875" w:rsidTr="00355290">
        <w:trPr>
          <w:gridAfter w:val="1"/>
          <w:wAfter w:w="20" w:type="dxa"/>
          <w:trHeight w:val="4158"/>
        </w:trPr>
        <w:tc>
          <w:tcPr>
            <w:tcW w:w="3150" w:type="dxa"/>
            <w:gridSpan w:val="2"/>
            <w:vMerge/>
          </w:tcPr>
          <w:p w:rsidR="00F079F2" w:rsidRPr="00247875" w:rsidRDefault="00F079F2" w:rsidP="002708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247875" w:rsidRDefault="00F079F2" w:rsidP="002708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E04CFF" w:rsidRPr="005E4E69" w:rsidRDefault="00E04CFF" w:rsidP="0027087E">
            <w:pPr>
              <w:pStyle w:val="JobDetails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E69">
              <w:rPr>
                <w:rFonts w:ascii="Times New Roman" w:hAnsi="Times New Roman" w:cs="Times New Roman"/>
                <w:b/>
                <w:sz w:val="24"/>
                <w:szCs w:val="24"/>
              </w:rPr>
              <w:t>Science Teacher</w:t>
            </w:r>
          </w:p>
          <w:p w:rsidR="00E04CFF" w:rsidRPr="0027087E" w:rsidRDefault="00E04CFF" w:rsidP="00116236">
            <w:pPr>
              <w:pStyle w:val="JobDetails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087E">
              <w:rPr>
                <w:rFonts w:ascii="Times New Roman" w:hAnsi="Times New Roman" w:cs="Times New Roman"/>
                <w:sz w:val="24"/>
                <w:szCs w:val="24"/>
              </w:rPr>
              <w:t>City Best School, Gujranwala</w:t>
            </w:r>
          </w:p>
          <w:p w:rsidR="00E04CFF" w:rsidRPr="0027087E" w:rsidRDefault="005E4E69" w:rsidP="00116236">
            <w:pPr>
              <w:pStyle w:val="JobDetails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4E69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E04CFF" w:rsidRPr="0027087E">
              <w:rPr>
                <w:rFonts w:ascii="Times New Roman" w:hAnsi="Times New Roman" w:cs="Times New Roman"/>
                <w:sz w:val="24"/>
                <w:szCs w:val="24"/>
              </w:rPr>
              <w:t>2018 – 2019</w:t>
            </w:r>
          </w:p>
          <w:p w:rsidR="00E04CFF" w:rsidRPr="0027087E" w:rsidRDefault="00E04CFF" w:rsidP="00116236">
            <w:pPr>
              <w:pStyle w:val="JobDetails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087E">
              <w:rPr>
                <w:rFonts w:ascii="Times New Roman" w:hAnsi="Times New Roman" w:cs="Times New Roman"/>
                <w:sz w:val="24"/>
                <w:szCs w:val="24"/>
              </w:rPr>
              <w:t>Taught Science to students of classes 8, 9, and 10.</w:t>
            </w:r>
          </w:p>
          <w:p w:rsidR="00E04CFF" w:rsidRPr="0027087E" w:rsidRDefault="00E04CFF" w:rsidP="00116236">
            <w:pPr>
              <w:pStyle w:val="JobDetails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087E">
              <w:rPr>
                <w:rFonts w:ascii="Times New Roman" w:hAnsi="Times New Roman" w:cs="Times New Roman"/>
                <w:sz w:val="24"/>
                <w:szCs w:val="24"/>
              </w:rPr>
              <w:t>Developed and implemented lesson plans in accordance with the curriculum.</w:t>
            </w:r>
          </w:p>
          <w:p w:rsidR="0027087E" w:rsidRDefault="00E04CFF" w:rsidP="00116236">
            <w:pPr>
              <w:pStyle w:val="JobDetails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087E">
              <w:rPr>
                <w:rFonts w:ascii="Times New Roman" w:hAnsi="Times New Roman" w:cs="Times New Roman"/>
                <w:sz w:val="24"/>
                <w:szCs w:val="24"/>
              </w:rPr>
              <w:t>Collaborated with colleagues to improve teaching</w:t>
            </w:r>
            <w:r w:rsidR="00247875" w:rsidRPr="0027087E">
              <w:rPr>
                <w:rFonts w:ascii="Times New Roman" w:hAnsi="Times New Roman" w:cs="Times New Roman"/>
                <w:sz w:val="24"/>
                <w:szCs w:val="24"/>
              </w:rPr>
              <w:t xml:space="preserve"> methods and student engagement</w:t>
            </w:r>
          </w:p>
          <w:p w:rsidR="00116236" w:rsidRDefault="00116236" w:rsidP="00116236">
            <w:pPr>
              <w:pStyle w:val="JobDetails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D677E" w:rsidRDefault="007D327B" w:rsidP="00BD28FD">
            <w:pPr>
              <w:pStyle w:val="JobDetails"/>
              <w:rPr>
                <w:rStyle w:val="Heading1Char"/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Style w:val="Heading1Char"/>
                <w:rFonts w:ascii="Times New Roman" w:hAnsi="Times New Roman" w:cs="Times New Roman"/>
                <w:color w:val="auto"/>
                <w:sz w:val="28"/>
                <w:szCs w:val="28"/>
              </w:rPr>
              <w:t>INTERNShip</w:t>
            </w:r>
          </w:p>
          <w:p w:rsidR="00121FB9" w:rsidRPr="00121FB9" w:rsidRDefault="00ED677E" w:rsidP="00ED677E">
            <w:pPr>
              <w:pStyle w:val="JobDetails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1F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Software Development Intern</w:t>
            </w:r>
          </w:p>
          <w:p w:rsidR="00ED677E" w:rsidRPr="00ED677E" w:rsidRDefault="00121FB9" w:rsidP="00ED677E">
            <w:pPr>
              <w:pStyle w:val="JobDetails"/>
              <w:rPr>
                <w:rFonts w:ascii="Times New Roman" w:hAnsi="Times New Roman" w:cs="Times New Roman"/>
                <w:sz w:val="24"/>
                <w:szCs w:val="24"/>
              </w:rPr>
            </w:pPr>
            <w:r w:rsidRPr="00121FB9">
              <w:rPr>
                <w:rFonts w:ascii="Times New Roman" w:hAnsi="Times New Roman" w:cs="Times New Roman"/>
                <w:sz w:val="24"/>
                <w:szCs w:val="24"/>
              </w:rPr>
              <w:t>SoloChoicez Pvt Ltd</w:t>
            </w:r>
            <w:r w:rsidR="00ED677E" w:rsidRPr="00ED677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ED677E" w:rsidRPr="00ED67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Duration:</w:t>
            </w:r>
            <w:r w:rsidR="00ED67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D677E" w:rsidRPr="00ED677E">
              <w:rPr>
                <w:rFonts w:ascii="Times New Roman" w:hAnsi="Times New Roman" w:cs="Times New Roman"/>
                <w:sz w:val="24"/>
                <w:szCs w:val="24"/>
              </w:rPr>
              <w:t>December 2025 – Present</w:t>
            </w:r>
          </w:p>
          <w:p w:rsidR="00ED677E" w:rsidRPr="00ED677E" w:rsidRDefault="00ED677E" w:rsidP="00ED677E">
            <w:pPr>
              <w:pStyle w:val="JobDetails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D677E">
              <w:rPr>
                <w:rFonts w:ascii="Times New Roman" w:hAnsi="Times New Roman" w:cs="Times New Roman"/>
                <w:sz w:val="24"/>
                <w:szCs w:val="24"/>
              </w:rPr>
              <w:t>Learning .NET development with a focus on both front-end and back-end technologies.</w:t>
            </w:r>
          </w:p>
          <w:p w:rsidR="00ED677E" w:rsidRPr="00ED677E" w:rsidRDefault="00ED677E" w:rsidP="00ED677E">
            <w:pPr>
              <w:pStyle w:val="JobDetails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D677E">
              <w:rPr>
                <w:rFonts w:ascii="Times New Roman" w:hAnsi="Times New Roman" w:cs="Times New Roman"/>
                <w:sz w:val="24"/>
                <w:szCs w:val="24"/>
              </w:rPr>
              <w:t>Developed front-end components using HTML, CSS, and Bootstrap.</w:t>
            </w:r>
          </w:p>
          <w:p w:rsidR="00ED677E" w:rsidRPr="00ED677E" w:rsidRDefault="00ED677E" w:rsidP="00ED677E">
            <w:pPr>
              <w:pStyle w:val="JobDetails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D677E">
              <w:rPr>
                <w:rFonts w:ascii="Times New Roman" w:hAnsi="Times New Roman" w:cs="Times New Roman"/>
                <w:sz w:val="24"/>
                <w:szCs w:val="24"/>
              </w:rPr>
              <w:t>Currently working on back-end development using Blazor and C#.</w:t>
            </w:r>
          </w:p>
          <w:p w:rsidR="0027087E" w:rsidRPr="00ED677E" w:rsidRDefault="00ED677E" w:rsidP="00ED677E">
            <w:pPr>
              <w:pStyle w:val="JobDetails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D677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27087E" w:rsidRPr="00ED67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</w:t>
            </w:r>
            <w:r w:rsidR="0027087E" w:rsidRPr="002708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utrition Department Intern</w:t>
            </w:r>
            <w:r w:rsidR="0027087E" w:rsidRPr="0027087E">
              <w:rPr>
                <w:rFonts w:ascii="Times New Roman" w:hAnsi="Times New Roman" w:cs="Times New Roman"/>
                <w:sz w:val="24"/>
                <w:szCs w:val="24"/>
              </w:rPr>
              <w:br/>
              <w:t>National Ins</w:t>
            </w:r>
            <w:r w:rsidR="0027087E">
              <w:rPr>
                <w:rFonts w:ascii="Times New Roman" w:hAnsi="Times New Roman" w:cs="Times New Roman"/>
                <w:sz w:val="24"/>
                <w:szCs w:val="24"/>
              </w:rPr>
              <w:t>titute of Health (NIH), Islamabad</w:t>
            </w:r>
            <w:r w:rsidR="0027087E" w:rsidRPr="0027087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27087E" w:rsidRPr="002708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Duration</w:t>
            </w:r>
            <w:r w:rsidR="00116236">
              <w:rPr>
                <w:rFonts w:ascii="Times New Roman" w:hAnsi="Times New Roman" w:cs="Times New Roman"/>
                <w:sz w:val="24"/>
                <w:szCs w:val="24"/>
              </w:rPr>
              <w:t>: 1 Month (19</w:t>
            </w:r>
            <w:r w:rsidR="0035529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116236">
              <w:rPr>
                <w:rFonts w:ascii="Times New Roman" w:hAnsi="Times New Roman" w:cs="Times New Roman"/>
                <w:sz w:val="24"/>
                <w:szCs w:val="24"/>
              </w:rPr>
              <w:t>August</w:t>
            </w:r>
            <w:r w:rsidR="00355290">
              <w:rPr>
                <w:rFonts w:ascii="Times New Roman" w:hAnsi="Times New Roman" w:cs="Times New Roman"/>
                <w:sz w:val="24"/>
                <w:szCs w:val="24"/>
              </w:rPr>
              <w:t>/2024 – 19/</w:t>
            </w:r>
            <w:r w:rsidR="00116236">
              <w:rPr>
                <w:rFonts w:ascii="Times New Roman" w:hAnsi="Times New Roman" w:cs="Times New Roman"/>
                <w:sz w:val="24"/>
                <w:szCs w:val="24"/>
              </w:rPr>
              <w:t>September</w:t>
            </w:r>
            <w:r w:rsidR="00355290">
              <w:rPr>
                <w:rFonts w:ascii="Times New Roman" w:hAnsi="Times New Roman" w:cs="Times New Roman"/>
                <w:sz w:val="24"/>
                <w:szCs w:val="24"/>
              </w:rPr>
              <w:t>/2024</w:t>
            </w:r>
            <w:r w:rsidR="0027087E" w:rsidRPr="0027087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116236" w:rsidRPr="00116236" w:rsidRDefault="00116236" w:rsidP="00BD28FD">
            <w:pPr>
              <w:numPr>
                <w:ilvl w:val="0"/>
                <w:numId w:val="28"/>
              </w:num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6236">
              <w:rPr>
                <w:rFonts w:ascii="Times New Roman" w:eastAsia="Times New Roman" w:hAnsi="Times New Roman" w:cs="Times New Roman"/>
                <w:sz w:val="24"/>
                <w:szCs w:val="24"/>
              </w:rPr>
              <w:t>Gained hands-on exper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ience with nutritional research </w:t>
            </w:r>
            <w:r w:rsidRPr="001162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methodologies and </w:t>
            </w:r>
            <w:r w:rsidR="00ED2611">
              <w:rPr>
                <w:rFonts w:ascii="Times New Roman" w:eastAsia="Times New Roman" w:hAnsi="Times New Roman" w:cs="Times New Roman"/>
                <w:sz w:val="24"/>
                <w:szCs w:val="24"/>
              </w:rPr>
              <w:t>health assessments</w:t>
            </w:r>
          </w:p>
          <w:p w:rsidR="0027087E" w:rsidRPr="00116236" w:rsidRDefault="00116236" w:rsidP="00116236">
            <w:pPr>
              <w:numPr>
                <w:ilvl w:val="0"/>
                <w:numId w:val="28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6236">
              <w:rPr>
                <w:rFonts w:ascii="Times New Roman" w:eastAsia="Times New Roman" w:hAnsi="Times New Roman" w:cs="Times New Roman"/>
                <w:sz w:val="24"/>
                <w:szCs w:val="24"/>
              </w:rPr>
              <w:t>Collaborated with health professionals in dietary stud</w:t>
            </w:r>
            <w:r w:rsidR="00ED2611">
              <w:rPr>
                <w:rFonts w:ascii="Times New Roman" w:eastAsia="Times New Roman" w:hAnsi="Times New Roman" w:cs="Times New Roman"/>
                <w:sz w:val="24"/>
                <w:szCs w:val="24"/>
              </w:rPr>
              <w:t>ies and food safety assessments</w:t>
            </w:r>
          </w:p>
        </w:tc>
      </w:tr>
      <w:tr w:rsidR="00247875" w:rsidRPr="00247875" w:rsidTr="005E4903">
        <w:trPr>
          <w:gridAfter w:val="1"/>
          <w:wAfter w:w="20" w:type="dxa"/>
          <w:trHeight w:val="256"/>
        </w:trPr>
        <w:tc>
          <w:tcPr>
            <w:tcW w:w="3150" w:type="dxa"/>
            <w:gridSpan w:val="2"/>
            <w:vMerge/>
          </w:tcPr>
          <w:p w:rsidR="00F079F2" w:rsidRPr="00247875" w:rsidRDefault="00F079F2" w:rsidP="0027087E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247875" w:rsidRDefault="00F079F2" w:rsidP="002708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</w:tcPr>
          <w:p w:rsidR="00F079F2" w:rsidRPr="00B37A2F" w:rsidRDefault="00F079F2" w:rsidP="005E4E69">
            <w:pPr>
              <w:pStyle w:val="Heading1"/>
              <w:spacing w:before="0" w:after="0" w:line="240" w:lineRule="auto"/>
              <w:contextualSpacing/>
              <w:rPr>
                <w:rFonts w:ascii="Times New Roman" w:hAnsi="Times New Roman" w:cs="Times New Roman"/>
                <w:color w:val="auto"/>
                <w:sz w:val="28"/>
              </w:rPr>
            </w:pPr>
            <w:r w:rsidRPr="00B37A2F">
              <w:rPr>
                <w:rFonts w:ascii="Times New Roman" w:hAnsi="Times New Roman" w:cs="Times New Roman"/>
                <w:color w:val="auto"/>
                <w:sz w:val="28"/>
              </w:rPr>
              <w:t>EDUCATION</w:t>
            </w:r>
          </w:p>
        </w:tc>
        <w:tc>
          <w:tcPr>
            <w:tcW w:w="5290" w:type="dxa"/>
            <w:gridSpan w:val="3"/>
          </w:tcPr>
          <w:p w:rsidR="00F079F2" w:rsidRPr="00247875" w:rsidRDefault="00F079F2" w:rsidP="0027087E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247875" w:rsidRPr="00247875" w:rsidTr="00355290">
        <w:trPr>
          <w:gridAfter w:val="1"/>
          <w:wAfter w:w="20" w:type="dxa"/>
          <w:trHeight w:val="87"/>
        </w:trPr>
        <w:tc>
          <w:tcPr>
            <w:tcW w:w="3150" w:type="dxa"/>
            <w:gridSpan w:val="2"/>
            <w:vMerge/>
          </w:tcPr>
          <w:p w:rsidR="00F079F2" w:rsidRPr="0024787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16"/>
                <w:szCs w:val="24"/>
              </w:rPr>
            </w:pPr>
          </w:p>
        </w:tc>
        <w:tc>
          <w:tcPr>
            <w:tcW w:w="36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:rsidR="00F079F2" w:rsidRPr="00247875" w:rsidRDefault="00F079F2" w:rsidP="005E4E69">
            <w:pPr>
              <w:widowControl w:val="0"/>
              <w:autoSpaceDE w:val="0"/>
              <w:autoSpaceDN w:val="0"/>
              <w:adjustRightInd w:val="0"/>
              <w:spacing w:before="0"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5290" w:type="dxa"/>
            <w:gridSpan w:val="3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247875" w:rsidRPr="00247875" w:rsidTr="005E4903">
        <w:trPr>
          <w:gridAfter w:val="1"/>
          <w:wAfter w:w="20" w:type="dxa"/>
          <w:trHeight w:val="414"/>
        </w:trPr>
        <w:tc>
          <w:tcPr>
            <w:tcW w:w="3150" w:type="dxa"/>
            <w:gridSpan w:val="2"/>
            <w:vMerge/>
          </w:tcPr>
          <w:p w:rsidR="00F079F2" w:rsidRPr="00247875" w:rsidRDefault="00F079F2" w:rsidP="00945371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60" w:type="dxa"/>
          </w:tcPr>
          <w:p w:rsidR="00F079F2" w:rsidRPr="00247875" w:rsidRDefault="00F079F2" w:rsidP="00945371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945371" w:rsidRPr="0027087E" w:rsidRDefault="00945371" w:rsidP="00355290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08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Bachelor of Science in Bioinformatics</w:t>
            </w:r>
            <w:r w:rsidRPr="0027087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International Islamic University, Is</w:t>
            </w:r>
            <w:r w:rsidR="007D327B">
              <w:rPr>
                <w:rFonts w:ascii="Times New Roman" w:eastAsia="Times New Roman" w:hAnsi="Times New Roman" w:cs="Times New Roman"/>
                <w:sz w:val="24"/>
                <w:szCs w:val="24"/>
              </w:rPr>
              <w:t>lamabad | 2020 – 2024</w:t>
            </w:r>
            <w:r w:rsidR="007D327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CGPA: 3.80</w:t>
            </w:r>
          </w:p>
          <w:p w:rsidR="00945371" w:rsidRPr="0027087E" w:rsidRDefault="00945371" w:rsidP="005E4E69">
            <w:pPr>
              <w:spacing w:before="0"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08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Intermediate (Pre-medical)</w:t>
            </w:r>
            <w:r w:rsidRPr="0027087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Punjab College for Women, Gujranwala | 2016 – 2018</w:t>
            </w:r>
            <w:r w:rsidRPr="0027087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Grade: A</w:t>
            </w:r>
          </w:p>
          <w:p w:rsidR="00964410" w:rsidRPr="0027087E" w:rsidRDefault="00945371" w:rsidP="005E4E69">
            <w:pPr>
              <w:spacing w:before="0" w:after="100" w:afterAutospacing="1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08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Matriculation</w:t>
            </w:r>
            <w:r w:rsidRPr="0027087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Kids House English School, Gujranwala | 2014 – 2016</w:t>
            </w:r>
            <w:r w:rsidRPr="0027087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Grade: A+</w:t>
            </w:r>
          </w:p>
        </w:tc>
      </w:tr>
      <w:tr w:rsidR="00247875" w:rsidRPr="00247875" w:rsidTr="005E4903">
        <w:trPr>
          <w:gridAfter w:val="1"/>
          <w:wAfter w:w="20" w:type="dxa"/>
          <w:trHeight w:val="279"/>
        </w:trPr>
        <w:tc>
          <w:tcPr>
            <w:tcW w:w="3150" w:type="dxa"/>
            <w:gridSpan w:val="2"/>
            <w:vMerge/>
          </w:tcPr>
          <w:p w:rsidR="00F079F2" w:rsidRPr="0024787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</w:tcPr>
          <w:p w:rsidR="00F079F2" w:rsidRPr="00B37A2F" w:rsidRDefault="00945371" w:rsidP="00F079F2">
            <w:pPr>
              <w:pStyle w:val="Heading1"/>
              <w:rPr>
                <w:rFonts w:ascii="Times New Roman" w:hAnsi="Times New Roman" w:cs="Times New Roman"/>
                <w:color w:val="auto"/>
                <w:sz w:val="28"/>
              </w:rPr>
            </w:pPr>
            <w:r w:rsidRPr="00B37A2F">
              <w:rPr>
                <w:rFonts w:ascii="Times New Roman" w:hAnsi="Times New Roman" w:cs="Times New Roman"/>
                <w:color w:val="auto"/>
                <w:sz w:val="28"/>
              </w:rPr>
              <w:t>ACHIEVEMENTS</w:t>
            </w:r>
          </w:p>
        </w:tc>
        <w:tc>
          <w:tcPr>
            <w:tcW w:w="448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247875" w:rsidRPr="00247875" w:rsidTr="00355290">
        <w:trPr>
          <w:gridAfter w:val="1"/>
          <w:wAfter w:w="20" w:type="dxa"/>
          <w:trHeight w:val="153"/>
        </w:trPr>
        <w:tc>
          <w:tcPr>
            <w:tcW w:w="3150" w:type="dxa"/>
            <w:gridSpan w:val="2"/>
            <w:vMerge/>
          </w:tcPr>
          <w:p w:rsidR="00F079F2" w:rsidRPr="0024787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448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247875" w:rsidRPr="00247875" w:rsidTr="005E4903">
        <w:trPr>
          <w:gridAfter w:val="1"/>
          <w:wAfter w:w="20" w:type="dxa"/>
          <w:trHeight w:val="414"/>
        </w:trPr>
        <w:tc>
          <w:tcPr>
            <w:tcW w:w="3150" w:type="dxa"/>
            <w:gridSpan w:val="2"/>
            <w:vMerge/>
          </w:tcPr>
          <w:p w:rsidR="00F079F2" w:rsidRPr="0024787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945371" w:rsidRPr="0027087E" w:rsidRDefault="00306FD7" w:rsidP="00945371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007217EB" w:rsidRPr="0027087E">
              <w:rPr>
                <w:rFonts w:ascii="Times New Roman" w:eastAsia="Times New Roman" w:hAnsi="Times New Roman" w:cs="Times New Roman"/>
                <w:sz w:val="24"/>
                <w:szCs w:val="24"/>
              </w:rPr>
              <w:t>ertificate in I</w:t>
            </w:r>
            <w:r w:rsidR="00945371" w:rsidRPr="0027087E">
              <w:rPr>
                <w:rFonts w:ascii="Times New Roman" w:eastAsia="Times New Roman" w:hAnsi="Times New Roman" w:cs="Times New Roman"/>
                <w:sz w:val="24"/>
                <w:szCs w:val="24"/>
              </w:rPr>
              <w:t>nformation</w:t>
            </w:r>
            <w:r w:rsidR="007217EB" w:rsidRPr="002708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</w:t>
            </w:r>
            <w:r w:rsidR="00945371" w:rsidRPr="0027087E">
              <w:rPr>
                <w:rFonts w:ascii="Times New Roman" w:eastAsia="Times New Roman" w:hAnsi="Times New Roman" w:cs="Times New Roman"/>
                <w:sz w:val="24"/>
                <w:szCs w:val="24"/>
              </w:rPr>
              <w:t>echnology</w:t>
            </w:r>
          </w:p>
          <w:p w:rsidR="00945371" w:rsidRPr="0027087E" w:rsidRDefault="00306FD7" w:rsidP="00945371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007217EB" w:rsidRPr="0027087E">
              <w:rPr>
                <w:rFonts w:ascii="Times New Roman" w:eastAsia="Times New Roman" w:hAnsi="Times New Roman" w:cs="Times New Roman"/>
                <w:sz w:val="24"/>
                <w:szCs w:val="24"/>
              </w:rPr>
              <w:t>ertificate in Research innovation and E</w:t>
            </w:r>
            <w:r w:rsidR="00945371" w:rsidRPr="002708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ntrepreneurship </w:t>
            </w:r>
          </w:p>
          <w:p w:rsidR="00F079F2" w:rsidRPr="0027087E" w:rsidRDefault="00306FD7" w:rsidP="007217EB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007217EB" w:rsidRPr="0027087E">
              <w:rPr>
                <w:rFonts w:ascii="Times New Roman" w:eastAsia="Times New Roman" w:hAnsi="Times New Roman" w:cs="Times New Roman"/>
                <w:sz w:val="24"/>
                <w:szCs w:val="24"/>
              </w:rPr>
              <w:t>ertificate in Scientific writing</w:t>
            </w:r>
          </w:p>
          <w:p w:rsidR="0027087E" w:rsidRDefault="00306FD7" w:rsidP="0027087E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007217EB" w:rsidRPr="002708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ertificate in Final Year Project Showcasing  </w:t>
            </w:r>
          </w:p>
          <w:p w:rsidR="007D327B" w:rsidRPr="0027087E" w:rsidRDefault="007D327B" w:rsidP="0027087E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Certificate of Internship from NIH </w:t>
            </w:r>
          </w:p>
        </w:tc>
      </w:tr>
      <w:tr w:rsidR="00247875" w:rsidRPr="00247875" w:rsidTr="005E4903">
        <w:trPr>
          <w:gridAfter w:val="1"/>
          <w:wAfter w:w="20" w:type="dxa"/>
          <w:trHeight w:val="189"/>
        </w:trPr>
        <w:tc>
          <w:tcPr>
            <w:tcW w:w="3150" w:type="dxa"/>
            <w:gridSpan w:val="2"/>
            <w:vMerge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964410" w:rsidRPr="0027087E" w:rsidRDefault="00964410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47875" w:rsidRPr="00247875" w:rsidTr="005E4903">
        <w:trPr>
          <w:gridAfter w:val="1"/>
          <w:wAfter w:w="20" w:type="dxa"/>
          <w:trHeight w:val="279"/>
        </w:trPr>
        <w:tc>
          <w:tcPr>
            <w:tcW w:w="3150" w:type="dxa"/>
            <w:gridSpan w:val="2"/>
            <w:vMerge/>
          </w:tcPr>
          <w:p w:rsidR="00F079F2" w:rsidRPr="0024787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</w:tcPr>
          <w:p w:rsidR="00F079F2" w:rsidRPr="00B37A2F" w:rsidRDefault="00F079F2" w:rsidP="00F079F2">
            <w:pPr>
              <w:pStyle w:val="Heading1"/>
              <w:rPr>
                <w:rFonts w:ascii="Times New Roman" w:hAnsi="Times New Roman" w:cs="Times New Roman"/>
                <w:color w:val="auto"/>
                <w:sz w:val="28"/>
              </w:rPr>
            </w:pPr>
            <w:r w:rsidRPr="00B37A2F">
              <w:rPr>
                <w:rFonts w:ascii="Times New Roman" w:hAnsi="Times New Roman" w:cs="Times New Roman"/>
                <w:color w:val="auto"/>
                <w:sz w:val="28"/>
              </w:rPr>
              <w:t>LEADERSHIP</w:t>
            </w:r>
          </w:p>
        </w:tc>
        <w:tc>
          <w:tcPr>
            <w:tcW w:w="5110" w:type="dxa"/>
            <w:gridSpan w:val="2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247875" w:rsidRPr="00247875" w:rsidTr="005E4903">
        <w:trPr>
          <w:gridAfter w:val="1"/>
          <w:wAfter w:w="20" w:type="dxa"/>
          <w:trHeight w:val="279"/>
        </w:trPr>
        <w:tc>
          <w:tcPr>
            <w:tcW w:w="3150" w:type="dxa"/>
            <w:gridSpan w:val="2"/>
            <w:vMerge/>
          </w:tcPr>
          <w:p w:rsidR="00F079F2" w:rsidRPr="0024787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5110" w:type="dxa"/>
            <w:gridSpan w:val="2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</w:tr>
      <w:tr w:rsidR="00247875" w:rsidRPr="00247875" w:rsidTr="00006039">
        <w:trPr>
          <w:gridAfter w:val="1"/>
          <w:wAfter w:w="20" w:type="dxa"/>
          <w:trHeight w:val="6129"/>
        </w:trPr>
        <w:tc>
          <w:tcPr>
            <w:tcW w:w="3150" w:type="dxa"/>
            <w:gridSpan w:val="2"/>
            <w:vMerge/>
          </w:tcPr>
          <w:p w:rsidR="00F079F2" w:rsidRPr="0024787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7217EB" w:rsidRPr="00597766" w:rsidRDefault="007217EB" w:rsidP="007217E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b/>
                <w:sz w:val="28"/>
              </w:rPr>
            </w:pPr>
            <w:r w:rsidRPr="00597766">
              <w:rPr>
                <w:rFonts w:ascii="Times New Roman" w:eastAsia="Times New Roman" w:hAnsi="Times New Roman" w:cs="Times New Roman"/>
                <w:b/>
                <w:sz w:val="28"/>
              </w:rPr>
              <w:t>Team Leader, Final Year Project</w:t>
            </w:r>
          </w:p>
          <w:p w:rsidR="007217EB" w:rsidRPr="00355290" w:rsidRDefault="007217EB" w:rsidP="007217E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290">
              <w:rPr>
                <w:rFonts w:ascii="Times New Roman" w:eastAsia="Times New Roman" w:hAnsi="Times New Roman" w:cs="Times New Roman"/>
                <w:sz w:val="24"/>
                <w:szCs w:val="24"/>
              </w:rPr>
              <w:t>International Islami</w:t>
            </w:r>
            <w:r w:rsidR="00355290" w:rsidRPr="00355290">
              <w:rPr>
                <w:rFonts w:ascii="Times New Roman" w:eastAsia="Times New Roman" w:hAnsi="Times New Roman" w:cs="Times New Roman"/>
                <w:sz w:val="24"/>
                <w:szCs w:val="24"/>
              </w:rPr>
              <w:t>c University, Islamabad |</w:t>
            </w:r>
            <w:r w:rsidRPr="003552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2024</w:t>
            </w:r>
          </w:p>
          <w:p w:rsidR="007217EB" w:rsidRPr="00355290" w:rsidRDefault="007217EB" w:rsidP="00247875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2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Led a team of three members to develop  FYP project on </w:t>
            </w:r>
            <w:r w:rsidR="00B37A2F" w:rsidRPr="00355290"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 w:rsidRPr="003552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ncovering Shared Pathophysiological </w:t>
            </w:r>
            <w:r w:rsidR="00B37A2F" w:rsidRPr="00355290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 w:rsidR="00247875" w:rsidRPr="00355290">
              <w:rPr>
                <w:rFonts w:ascii="Times New Roman" w:eastAsia="Times New Roman" w:hAnsi="Times New Roman" w:cs="Times New Roman"/>
                <w:sz w:val="24"/>
                <w:szCs w:val="24"/>
              </w:rPr>
              <w:t>echanisms through Differentially Expressed Genes in Alzheimer’s Disease, Cardiovascular and Diabetes Mellitus</w:t>
            </w:r>
          </w:p>
          <w:p w:rsidR="007217EB" w:rsidRPr="00355290" w:rsidRDefault="007217EB" w:rsidP="00247875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290">
              <w:rPr>
                <w:rFonts w:ascii="Times New Roman" w:eastAsia="Times New Roman" w:hAnsi="Times New Roman" w:cs="Times New Roman"/>
                <w:sz w:val="24"/>
                <w:szCs w:val="24"/>
              </w:rPr>
              <w:t>Coordinated research, task assignments, and project timeli</w:t>
            </w:r>
            <w:r w:rsidR="00247875" w:rsidRPr="00355290">
              <w:rPr>
                <w:rFonts w:ascii="Times New Roman" w:eastAsia="Times New Roman" w:hAnsi="Times New Roman" w:cs="Times New Roman"/>
                <w:sz w:val="24"/>
                <w:szCs w:val="24"/>
              </w:rPr>
              <w:t>nes to ensure timely completion</w:t>
            </w:r>
          </w:p>
          <w:p w:rsidR="007217EB" w:rsidRPr="00355290" w:rsidRDefault="007217EB" w:rsidP="00247875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290">
              <w:rPr>
                <w:rFonts w:ascii="Times New Roman" w:eastAsia="Times New Roman" w:hAnsi="Times New Roman" w:cs="Times New Roman"/>
                <w:sz w:val="24"/>
                <w:szCs w:val="24"/>
              </w:rPr>
              <w:t>Collaborated wi</w:t>
            </w:r>
            <w:r w:rsidR="00247875" w:rsidRPr="00355290">
              <w:rPr>
                <w:rFonts w:ascii="Times New Roman" w:eastAsia="Times New Roman" w:hAnsi="Times New Roman" w:cs="Times New Roman"/>
                <w:sz w:val="24"/>
                <w:szCs w:val="24"/>
              </w:rPr>
              <w:t>th faculty and supervisor for guidance and feedback</w:t>
            </w:r>
          </w:p>
          <w:p w:rsidR="00ED2611" w:rsidRPr="00ED2611" w:rsidRDefault="007217EB" w:rsidP="00ED2611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55290">
              <w:rPr>
                <w:rFonts w:ascii="Times New Roman" w:eastAsia="Times New Roman" w:hAnsi="Times New Roman" w:cs="Times New Roman"/>
                <w:sz w:val="24"/>
                <w:szCs w:val="24"/>
              </w:rPr>
              <w:t>Managed the documentation, presentations, and final rep</w:t>
            </w:r>
            <w:r w:rsidR="00247875" w:rsidRPr="00355290">
              <w:rPr>
                <w:rFonts w:ascii="Times New Roman" w:eastAsia="Times New Roman" w:hAnsi="Times New Roman" w:cs="Times New Roman"/>
                <w:sz w:val="24"/>
                <w:szCs w:val="24"/>
              </w:rPr>
              <w:t>ort submissions for the project</w:t>
            </w:r>
          </w:p>
          <w:p w:rsidR="00ED2611" w:rsidRDefault="00ED2611" w:rsidP="00ED2611">
            <w:pPr>
              <w:pStyle w:val="ListParagraph"/>
              <w:widowControl w:val="0"/>
              <w:autoSpaceDE w:val="0"/>
              <w:autoSpaceDN w:val="0"/>
              <w:adjustRightInd w:val="0"/>
              <w:spacing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2611" w:rsidRDefault="00ED2611" w:rsidP="00006039">
            <w:pPr>
              <w:pStyle w:val="ListParagraph"/>
              <w:widowControl w:val="0"/>
              <w:autoSpaceDE w:val="0"/>
              <w:autoSpaceDN w:val="0"/>
              <w:adjustRightInd w:val="0"/>
              <w:spacing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SOFT </w:t>
            </w:r>
            <w:r w:rsidRPr="00ED261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SKILLS</w:t>
            </w:r>
          </w:p>
          <w:p w:rsidR="00ED2611" w:rsidRPr="00006039" w:rsidRDefault="00ED2611" w:rsidP="00006039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6039">
              <w:rPr>
                <w:rFonts w:ascii="Times New Roman" w:eastAsia="Times New Roman" w:hAnsi="Times New Roman" w:cs="Times New Roman"/>
                <w:sz w:val="24"/>
                <w:szCs w:val="24"/>
              </w:rPr>
              <w:t>Team lea</w:t>
            </w:r>
            <w:r w:rsidR="00006039">
              <w:rPr>
                <w:rFonts w:ascii="Times New Roman" w:eastAsia="Times New Roman" w:hAnsi="Times New Roman" w:cs="Times New Roman"/>
                <w:sz w:val="24"/>
                <w:szCs w:val="24"/>
              </w:rPr>
              <w:t>dership, Research Proficiency, Strong Communication, P</w:t>
            </w:r>
            <w:r w:rsidRPr="00006039">
              <w:rPr>
                <w:rFonts w:ascii="Times New Roman" w:eastAsia="Times New Roman" w:hAnsi="Times New Roman" w:cs="Times New Roman"/>
                <w:sz w:val="24"/>
                <w:szCs w:val="24"/>
              </w:rPr>
              <w:t>roblem-solving</w:t>
            </w:r>
            <w:r w:rsidR="00121FB9">
              <w:rPr>
                <w:rFonts w:ascii="Times New Roman" w:eastAsia="Times New Roman" w:hAnsi="Times New Roman" w:cs="Times New Roman"/>
                <w:sz w:val="24"/>
                <w:szCs w:val="24"/>
              </w:rPr>
              <w:t>, Time Management</w:t>
            </w:r>
          </w:p>
          <w:p w:rsidR="00ED2611" w:rsidRDefault="00ED2611" w:rsidP="00ED2611">
            <w:pPr>
              <w:pStyle w:val="ListParagraph"/>
              <w:widowControl w:val="0"/>
              <w:autoSpaceDE w:val="0"/>
              <w:autoSpaceDN w:val="0"/>
              <w:adjustRightInd w:val="0"/>
              <w:spacing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2611" w:rsidRPr="00006039" w:rsidRDefault="00ED2611" w:rsidP="00006039">
            <w:pPr>
              <w:pStyle w:val="ListParagraph"/>
              <w:widowControl w:val="0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0603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HARD SKILLS</w:t>
            </w:r>
          </w:p>
          <w:p w:rsidR="00ED2611" w:rsidRDefault="00ED2611" w:rsidP="00006039">
            <w:pPr>
              <w:pStyle w:val="ListParagraph"/>
              <w:widowControl w:val="0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ED2611" w:rsidRPr="00006039" w:rsidRDefault="00ED2611" w:rsidP="00006039">
            <w:pPr>
              <w:pStyle w:val="ListParagraph"/>
              <w:widowControl w:val="0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</w:t>
            </w:r>
            <w:r w:rsidR="00006039">
              <w:rPr>
                <w:rFonts w:ascii="Times New Roman" w:eastAsia="Times New Roman" w:hAnsi="Times New Roman" w:cs="Times New Roman"/>
                <w:sz w:val="24"/>
                <w:szCs w:val="24"/>
              </w:rPr>
              <w:t>ta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nalysis, R,</w:t>
            </w:r>
            <w:r w:rsidR="000060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Python</w:t>
            </w:r>
            <w:r w:rsidR="00006039">
              <w:rPr>
                <w:rFonts w:ascii="Times New Roman" w:eastAsia="Times New Roman" w:hAnsi="Times New Roman" w:cs="Times New Roman"/>
                <w:sz w:val="24"/>
                <w:szCs w:val="24"/>
              </w:rPr>
              <w:t>, Bioconductor, NCBI, BLAST, MS WORD</w:t>
            </w:r>
            <w:r w:rsidR="00121FB9">
              <w:rPr>
                <w:rFonts w:ascii="Times New Roman" w:eastAsia="Times New Roman" w:hAnsi="Times New Roman" w:cs="Times New Roman"/>
                <w:sz w:val="24"/>
                <w:szCs w:val="24"/>
              </w:rPr>
              <w:t>,CSS,HTML,Bootstrap</w:t>
            </w:r>
          </w:p>
        </w:tc>
      </w:tr>
      <w:tr w:rsidR="00247875" w:rsidRPr="00247875" w:rsidTr="00355290">
        <w:trPr>
          <w:gridAfter w:val="1"/>
          <w:wAfter w:w="20" w:type="dxa"/>
          <w:trHeight w:val="87"/>
        </w:trPr>
        <w:tc>
          <w:tcPr>
            <w:tcW w:w="3150" w:type="dxa"/>
            <w:gridSpan w:val="2"/>
            <w:vMerge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36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59776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  <w:tr w:rsidR="00247875" w:rsidRPr="00247875" w:rsidTr="005E4903">
        <w:trPr>
          <w:gridAfter w:val="1"/>
          <w:wAfter w:w="20" w:type="dxa"/>
          <w:trHeight w:val="279"/>
        </w:trPr>
        <w:tc>
          <w:tcPr>
            <w:tcW w:w="3150" w:type="dxa"/>
            <w:gridSpan w:val="2"/>
            <w:vMerge/>
          </w:tcPr>
          <w:p w:rsidR="00F079F2" w:rsidRPr="0024787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</w:tcPr>
          <w:p w:rsidR="00F079F2" w:rsidRPr="00B37A2F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28"/>
              </w:rPr>
            </w:pPr>
            <w:r w:rsidRPr="00B37A2F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>REFERENCES</w:t>
            </w:r>
          </w:p>
        </w:tc>
        <w:tc>
          <w:tcPr>
            <w:tcW w:w="5110" w:type="dxa"/>
            <w:gridSpan w:val="2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47875" w:rsidRPr="00247875" w:rsidTr="005E4903">
        <w:trPr>
          <w:gridAfter w:val="1"/>
          <w:wAfter w:w="20" w:type="dxa"/>
          <w:trHeight w:val="279"/>
        </w:trPr>
        <w:tc>
          <w:tcPr>
            <w:tcW w:w="3150" w:type="dxa"/>
            <w:gridSpan w:val="2"/>
            <w:vMerge/>
          </w:tcPr>
          <w:p w:rsidR="00F079F2" w:rsidRPr="0024787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5110" w:type="dxa"/>
            <w:gridSpan w:val="2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47875" w:rsidRPr="00247875" w:rsidTr="005E4903">
        <w:trPr>
          <w:gridAfter w:val="1"/>
          <w:wAfter w:w="20" w:type="dxa"/>
          <w:trHeight w:val="414"/>
        </w:trPr>
        <w:tc>
          <w:tcPr>
            <w:tcW w:w="3150" w:type="dxa"/>
            <w:gridSpan w:val="2"/>
            <w:vMerge/>
          </w:tcPr>
          <w:p w:rsidR="00F079F2" w:rsidRPr="0024787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14"/>
                <w:szCs w:val="24"/>
              </w:rPr>
            </w:pPr>
          </w:p>
        </w:tc>
        <w:tc>
          <w:tcPr>
            <w:tcW w:w="360" w:type="dxa"/>
          </w:tcPr>
          <w:p w:rsidR="00F079F2" w:rsidRPr="0024787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sdt>
          <w:sdtPr>
            <w:rPr>
              <w:rFonts w:ascii="Times New Roman" w:eastAsia="Times New Roman" w:hAnsi="Times New Roman" w:cs="Times New Roman"/>
              <w:sz w:val="24"/>
              <w:szCs w:val="24"/>
            </w:rPr>
            <w:id w:val="-494037895"/>
            <w:placeholder>
              <w:docPart w:val="497EB196DEF14E2FB140E31F755BFA63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:rsidR="00F079F2" w:rsidRPr="00355290" w:rsidRDefault="00F079F2" w:rsidP="00F079F2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 w:rsidRPr="00355290"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[Available upon request.]</w:t>
                </w:r>
              </w:p>
            </w:tc>
          </w:sdtContent>
        </w:sdt>
      </w:tr>
    </w:tbl>
    <w:p w:rsidR="00CE6104" w:rsidRPr="00247875" w:rsidRDefault="00CE6104" w:rsidP="007520D7">
      <w:pPr>
        <w:spacing w:before="0"/>
        <w:rPr>
          <w:rFonts w:ascii="Times New Roman" w:hAnsi="Times New Roman" w:cs="Times New Roman"/>
        </w:rPr>
      </w:pPr>
    </w:p>
    <w:sectPr w:rsidR="00CE6104" w:rsidRPr="00247875" w:rsidSect="0085363C">
      <w:headerReference w:type="default" r:id="rId11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5BB4" w:rsidRDefault="00815BB4" w:rsidP="0085363C">
      <w:pPr>
        <w:spacing w:before="0" w:line="240" w:lineRule="auto"/>
      </w:pPr>
      <w:r>
        <w:separator/>
      </w:r>
    </w:p>
  </w:endnote>
  <w:endnote w:type="continuationSeparator" w:id="0">
    <w:p w:rsidR="00815BB4" w:rsidRDefault="00815BB4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6BBA14A-A711-4C47-B53B-2286C6BADDAE}"/>
    <w:embedBold r:id="rId2" w:fontKey="{BB5BCA43-16A1-437C-969C-A5429D6B9658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E5F4945A-5997-4B09-9EEF-071F90838C3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75B2F16-C247-4C5F-BFA6-47496157918D}"/>
    <w:embedBold r:id="rId5" w:fontKey="{5D0029E2-C780-41C5-A086-207AECBC3F47}"/>
    <w:embedItalic r:id="rId6" w:fontKey="{8DCCE3F0-6F04-45EF-BCC1-84063A59C86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2B8CDE2A-06B4-47D2-8BAB-F5DA1E19B6F8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4BF4CCCF-674E-4A98-A382-20471F869909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5BB4" w:rsidRDefault="00815BB4" w:rsidP="0085363C">
      <w:pPr>
        <w:spacing w:before="0" w:line="240" w:lineRule="auto"/>
      </w:pPr>
      <w:r>
        <w:separator/>
      </w:r>
    </w:p>
  </w:footnote>
  <w:footnote w:type="continuationSeparator" w:id="0">
    <w:p w:rsidR="00815BB4" w:rsidRDefault="00815BB4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  <a:solidFill>
                        <a:schemeClr val="bg2"/>
                      </a:solidFill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6BCFA003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">
              <v:shape id="Freeform 3" o:spid="_x0000_s1027" alt="Header accent box" style="position:absolute;left:5486;width:9601;height:17556;visibility:visible;mso-wrap-style:square;v-text-anchor:top" coordsize="1506,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Pi3cUA&#10;AADbAAAADwAAAGRycy9kb3ducmV2LnhtbESP3WrCQBSE7wu+w3KE3kjdRIuG6CoqWirtjakPcMie&#10;/GD2bMhuTfr23YLQy2FmvmHW28E04k6dqy0riKcRCOLc6ppLBdev00sCwnlkjY1lUvBDDrab0dMa&#10;U217vtA986UIEHYpKqi8b1MpXV6RQTe1LXHwCtsZ9EF2pdQd9gFuGjmLooU0WHNYqLClQ0X5Lfs2&#10;Cvpl8rl4fZvExUd8O87OdDkUy71Sz+NhtwLhafD/4Uf7XSuYz+HvS/gB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U+LdxQAAANsAAAAPAAAAAAAAAAAAAAAAAJgCAABkcnMv&#10;ZG93bnJldi54bWxQSwUGAAAAAAQABAD1AAAAigMAAAAA&#10;" path="m,2757r1505,l1505,,,,,2757xe" filled="f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UAGcQA&#10;AADbAAAADwAAAGRycy9kb3ducmV2LnhtbERPTWvCQBC9C/6HZQQvUjeNEEPqKmIrBAoFY8XrkJ0m&#10;abOzaXbV+O+7hUJv83ifs9oMphVX6l1jWcHjPAJBXFrdcKXg/bh/SEE4j6yxtUwK7uRgsx6PVphp&#10;e+MDXQtfiRDCLkMFtfddJqUrazLo5rYjDtyH7Q36APtK6h5vIdy0Mo6iRBpsODTU2NGupvKruBgF&#10;L4fXIl7kp/xtu3jendNZ8vkdJ0pNJ8P2CYSnwf+L/9y5DvOX8PtLOE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1ABnEAAAA2wAAAA8AAAAAAAAAAAAAAAAAmAIAAGRycy9k&#10;b3ducmV2LnhtbFBLBQYAAAAABAAEAPUAAACJAwAAAAA=&#10;" path="m,11388r4076,l4076,,,,,11388xe" filled="f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E3BF0"/>
    <w:multiLevelType w:val="hybridMultilevel"/>
    <w:tmpl w:val="31AE6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66E7853"/>
    <w:multiLevelType w:val="hybridMultilevel"/>
    <w:tmpl w:val="ADAAF9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A209A1"/>
    <w:multiLevelType w:val="hybridMultilevel"/>
    <w:tmpl w:val="3D682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0" w15:restartNumberingAfterBreak="0">
    <w:nsid w:val="3B707F1B"/>
    <w:multiLevelType w:val="hybridMultilevel"/>
    <w:tmpl w:val="FF3A17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4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87D79"/>
    <w:multiLevelType w:val="multilevel"/>
    <w:tmpl w:val="BF2A6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A14312"/>
    <w:multiLevelType w:val="hybridMultilevel"/>
    <w:tmpl w:val="8092D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0B7FC1"/>
    <w:multiLevelType w:val="multilevel"/>
    <w:tmpl w:val="C5FC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A724E0"/>
    <w:multiLevelType w:val="hybridMultilevel"/>
    <w:tmpl w:val="D6DE7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D63BFE"/>
    <w:multiLevelType w:val="multilevel"/>
    <w:tmpl w:val="9576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9A76CA6"/>
    <w:multiLevelType w:val="hybridMultilevel"/>
    <w:tmpl w:val="DEC82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0" w15:restartNumberingAfterBreak="0">
    <w:nsid w:val="71E534F3"/>
    <w:multiLevelType w:val="multilevel"/>
    <w:tmpl w:val="F94EA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5"/>
  </w:num>
  <w:num w:numId="2">
    <w:abstractNumId w:val="11"/>
  </w:num>
  <w:num w:numId="3">
    <w:abstractNumId w:val="24"/>
  </w:num>
  <w:num w:numId="4">
    <w:abstractNumId w:val="16"/>
  </w:num>
  <w:num w:numId="5">
    <w:abstractNumId w:val="17"/>
  </w:num>
  <w:num w:numId="6">
    <w:abstractNumId w:val="29"/>
  </w:num>
  <w:num w:numId="7">
    <w:abstractNumId w:val="9"/>
  </w:num>
  <w:num w:numId="8">
    <w:abstractNumId w:val="14"/>
  </w:num>
  <w:num w:numId="9">
    <w:abstractNumId w:val="27"/>
  </w:num>
  <w:num w:numId="10">
    <w:abstractNumId w:val="2"/>
  </w:num>
  <w:num w:numId="11">
    <w:abstractNumId w:val="8"/>
  </w:num>
  <w:num w:numId="12">
    <w:abstractNumId w:val="1"/>
  </w:num>
  <w:num w:numId="13">
    <w:abstractNumId w:val="3"/>
  </w:num>
  <w:num w:numId="14">
    <w:abstractNumId w:val="13"/>
  </w:num>
  <w:num w:numId="15">
    <w:abstractNumId w:val="12"/>
  </w:num>
  <w:num w:numId="16">
    <w:abstractNumId w:val="25"/>
  </w:num>
  <w:num w:numId="17">
    <w:abstractNumId w:val="4"/>
  </w:num>
  <w:num w:numId="18">
    <w:abstractNumId w:val="32"/>
  </w:num>
  <w:num w:numId="19">
    <w:abstractNumId w:val="28"/>
  </w:num>
  <w:num w:numId="20">
    <w:abstractNumId w:val="18"/>
  </w:num>
  <w:num w:numId="21">
    <w:abstractNumId w:val="31"/>
  </w:num>
  <w:num w:numId="22">
    <w:abstractNumId w:val="7"/>
  </w:num>
  <w:num w:numId="23">
    <w:abstractNumId w:val="20"/>
  </w:num>
  <w:num w:numId="24">
    <w:abstractNumId w:val="6"/>
  </w:num>
  <w:num w:numId="25">
    <w:abstractNumId w:val="5"/>
  </w:num>
  <w:num w:numId="26">
    <w:abstractNumId w:val="10"/>
  </w:num>
  <w:num w:numId="27">
    <w:abstractNumId w:val="0"/>
  </w:num>
  <w:num w:numId="28">
    <w:abstractNumId w:val="23"/>
  </w:num>
  <w:num w:numId="29">
    <w:abstractNumId w:val="19"/>
  </w:num>
  <w:num w:numId="30">
    <w:abstractNumId w:val="30"/>
  </w:num>
  <w:num w:numId="31">
    <w:abstractNumId w:val="22"/>
  </w:num>
  <w:num w:numId="32">
    <w:abstractNumId w:val="26"/>
  </w:num>
  <w:num w:numId="33">
    <w:abstractNumId w:val="2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E69"/>
    <w:rsid w:val="00006039"/>
    <w:rsid w:val="00052382"/>
    <w:rsid w:val="0006568A"/>
    <w:rsid w:val="00076F0F"/>
    <w:rsid w:val="00084253"/>
    <w:rsid w:val="000D1F49"/>
    <w:rsid w:val="00116236"/>
    <w:rsid w:val="00121FB9"/>
    <w:rsid w:val="001727CA"/>
    <w:rsid w:val="00173E69"/>
    <w:rsid w:val="00187D40"/>
    <w:rsid w:val="0019138D"/>
    <w:rsid w:val="00247875"/>
    <w:rsid w:val="0027087E"/>
    <w:rsid w:val="002C56E6"/>
    <w:rsid w:val="00306FD7"/>
    <w:rsid w:val="00355290"/>
    <w:rsid w:val="00361691"/>
    <w:rsid w:val="00361E11"/>
    <w:rsid w:val="00376B65"/>
    <w:rsid w:val="0039390A"/>
    <w:rsid w:val="003E3491"/>
    <w:rsid w:val="003F0847"/>
    <w:rsid w:val="0040090B"/>
    <w:rsid w:val="0046302A"/>
    <w:rsid w:val="00487D2D"/>
    <w:rsid w:val="004D5D62"/>
    <w:rsid w:val="005112D0"/>
    <w:rsid w:val="00536E60"/>
    <w:rsid w:val="00577E06"/>
    <w:rsid w:val="00597766"/>
    <w:rsid w:val="005A3BF7"/>
    <w:rsid w:val="005B7A4D"/>
    <w:rsid w:val="005E4903"/>
    <w:rsid w:val="005E4E69"/>
    <w:rsid w:val="005F0033"/>
    <w:rsid w:val="005F2035"/>
    <w:rsid w:val="005F7990"/>
    <w:rsid w:val="00632608"/>
    <w:rsid w:val="0063739C"/>
    <w:rsid w:val="0064068F"/>
    <w:rsid w:val="007217EB"/>
    <w:rsid w:val="007435B4"/>
    <w:rsid w:val="007520D7"/>
    <w:rsid w:val="00765AB9"/>
    <w:rsid w:val="00770F25"/>
    <w:rsid w:val="007A35A8"/>
    <w:rsid w:val="007B0A85"/>
    <w:rsid w:val="007C6A52"/>
    <w:rsid w:val="007D327B"/>
    <w:rsid w:val="00815BB4"/>
    <w:rsid w:val="0082043E"/>
    <w:rsid w:val="0085363C"/>
    <w:rsid w:val="008954EF"/>
    <w:rsid w:val="008E203A"/>
    <w:rsid w:val="0091229C"/>
    <w:rsid w:val="00940E73"/>
    <w:rsid w:val="009441DB"/>
    <w:rsid w:val="00945371"/>
    <w:rsid w:val="00964410"/>
    <w:rsid w:val="0098597D"/>
    <w:rsid w:val="009F05F6"/>
    <w:rsid w:val="009F619A"/>
    <w:rsid w:val="009F6DDE"/>
    <w:rsid w:val="00A2266E"/>
    <w:rsid w:val="00A370A8"/>
    <w:rsid w:val="00AF056A"/>
    <w:rsid w:val="00B37A2F"/>
    <w:rsid w:val="00B62AB7"/>
    <w:rsid w:val="00BD28FD"/>
    <w:rsid w:val="00BD4753"/>
    <w:rsid w:val="00BD5CB1"/>
    <w:rsid w:val="00BE62EE"/>
    <w:rsid w:val="00C003BA"/>
    <w:rsid w:val="00C37374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76E05"/>
    <w:rsid w:val="00DB3FAD"/>
    <w:rsid w:val="00E04CFF"/>
    <w:rsid w:val="00E61C09"/>
    <w:rsid w:val="00EB3B58"/>
    <w:rsid w:val="00EC7359"/>
    <w:rsid w:val="00ED2611"/>
    <w:rsid w:val="00ED677E"/>
    <w:rsid w:val="00EE3054"/>
    <w:rsid w:val="00EE3EC6"/>
    <w:rsid w:val="00EE6C6F"/>
    <w:rsid w:val="00F00606"/>
    <w:rsid w:val="00F01256"/>
    <w:rsid w:val="00F079F2"/>
    <w:rsid w:val="00F53954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styleId="Strong">
    <w:name w:val="Strong"/>
    <w:basedOn w:val="DefaultParagraphFont"/>
    <w:uiPriority w:val="22"/>
    <w:qFormat/>
    <w:rsid w:val="00945371"/>
    <w:rPr>
      <w:b/>
      <w:bCs/>
    </w:rPr>
  </w:style>
  <w:style w:type="paragraph" w:styleId="ListParagraph">
    <w:name w:val="List Paragraph"/>
    <w:basedOn w:val="Normal"/>
    <w:uiPriority w:val="34"/>
    <w:qFormat/>
    <w:rsid w:val="00945371"/>
    <w:pPr>
      <w:spacing w:before="0" w:after="160" w:line="259" w:lineRule="auto"/>
      <w:ind w:left="720"/>
      <w:contextualSpacing/>
    </w:pPr>
    <w:rPr>
      <w:rFonts w:eastAsiaTheme="minorEastAsia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or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97EB196DEF14E2FB140E31F755BFA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7C21A9-EAA4-423E-8B28-7BC5E2DE67F1}"/>
      </w:docPartPr>
      <w:docPartBody>
        <w:p w:rsidR="00E1175F" w:rsidRDefault="006D49A9">
          <w:pPr>
            <w:pStyle w:val="497EB196DEF14E2FB140E31F755BFA63"/>
          </w:pPr>
          <w:r w:rsidRPr="00F079F2">
            <w:rPr>
              <w:rFonts w:ascii="Georgia" w:eastAsia="Times New Roman" w:hAnsi="Georgia" w:cs="Georgia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B8C"/>
    <w:rsid w:val="0036334F"/>
    <w:rsid w:val="00433FFE"/>
    <w:rsid w:val="00637269"/>
    <w:rsid w:val="006D49A9"/>
    <w:rsid w:val="007567A7"/>
    <w:rsid w:val="00904B8C"/>
    <w:rsid w:val="00E072A3"/>
    <w:rsid w:val="00E1175F"/>
    <w:rsid w:val="00F33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26999B16C3564654A8F1C831083BAE52">
    <w:name w:val="26999B16C3564654A8F1C831083BAE52"/>
  </w:style>
  <w:style w:type="paragraph" w:customStyle="1" w:styleId="056C469176284A4EBD07395E9934DB5B">
    <w:name w:val="056C469176284A4EBD07395E9934DB5B"/>
  </w:style>
  <w:style w:type="paragraph" w:customStyle="1" w:styleId="A347EE56219148C2A8C3EE5E0FCD5B7E">
    <w:name w:val="A347EE56219148C2A8C3EE5E0FCD5B7E"/>
  </w:style>
  <w:style w:type="paragraph" w:customStyle="1" w:styleId="1AB69D07274D4D9CBFEF1BD459F9000E">
    <w:name w:val="1AB69D07274D4D9CBFEF1BD459F9000E"/>
  </w:style>
  <w:style w:type="paragraph" w:customStyle="1" w:styleId="19A3CF382BBF4B228215C3B1A2FB94CD">
    <w:name w:val="19A3CF382BBF4B228215C3B1A2FB94CD"/>
  </w:style>
  <w:style w:type="paragraph" w:customStyle="1" w:styleId="85A03836E4364EC5ABDD477E7F51C43A">
    <w:name w:val="85A03836E4364EC5ABDD477E7F51C43A"/>
  </w:style>
  <w:style w:type="paragraph" w:customStyle="1" w:styleId="662B320A136F4C97A8F0C89CCA22BC09">
    <w:name w:val="662B320A136F4C97A8F0C89CCA22BC09"/>
  </w:style>
  <w:style w:type="paragraph" w:customStyle="1" w:styleId="631759EB63F94D158679DD1D261A73EF">
    <w:name w:val="631759EB63F94D158679DD1D261A73EF"/>
  </w:style>
  <w:style w:type="paragraph" w:customStyle="1" w:styleId="04F55DF0021742CD8AC8EF3FED450440">
    <w:name w:val="04F55DF0021742CD8AC8EF3FED450440"/>
  </w:style>
  <w:style w:type="paragraph" w:customStyle="1" w:styleId="746EAAAAB491493D8C390754CD2B4BB5">
    <w:name w:val="746EAAAAB491493D8C390754CD2B4BB5"/>
  </w:style>
  <w:style w:type="paragraph" w:customStyle="1" w:styleId="8289BB56F404439CBE1B860A82D6CAB8">
    <w:name w:val="8289BB56F404439CBE1B860A82D6CAB8"/>
  </w:style>
  <w:style w:type="paragraph" w:customStyle="1" w:styleId="DC912CEF1F2C472991B850089B85C9E0">
    <w:name w:val="DC912CEF1F2C472991B850089B85C9E0"/>
  </w:style>
  <w:style w:type="paragraph" w:customStyle="1" w:styleId="52149796FF874CE5964FB795E7124943">
    <w:name w:val="52149796FF874CE5964FB795E7124943"/>
  </w:style>
  <w:style w:type="paragraph" w:customStyle="1" w:styleId="49BA9BCC806B4899AD1AC7E7F35BBACA">
    <w:name w:val="49BA9BCC806B4899AD1AC7E7F35BBACA"/>
  </w:style>
  <w:style w:type="paragraph" w:customStyle="1" w:styleId="BF6F8993801A495B97502E2C8108B88F">
    <w:name w:val="BF6F8993801A495B97502E2C8108B88F"/>
  </w:style>
  <w:style w:type="paragraph" w:customStyle="1" w:styleId="DAAD5073E2C84464AE0B873808902AE9">
    <w:name w:val="DAAD5073E2C84464AE0B873808902AE9"/>
  </w:style>
  <w:style w:type="paragraph" w:customStyle="1" w:styleId="FD10B67DAE204749A87BB9ACE2AD2EF1">
    <w:name w:val="FD10B67DAE204749A87BB9ACE2AD2EF1"/>
  </w:style>
  <w:style w:type="paragraph" w:customStyle="1" w:styleId="08FE32977C964320A9BE524A5148CCE5">
    <w:name w:val="08FE32977C964320A9BE524A5148CCE5"/>
  </w:style>
  <w:style w:type="paragraph" w:customStyle="1" w:styleId="C8FD76F55A394B069639FC3354BDAD80">
    <w:name w:val="C8FD76F55A394B069639FC3354BDAD80"/>
  </w:style>
  <w:style w:type="paragraph" w:customStyle="1" w:styleId="162897D26869486AAC81BC1F0EDD80C7">
    <w:name w:val="162897D26869486AAC81BC1F0EDD80C7"/>
  </w:style>
  <w:style w:type="paragraph" w:customStyle="1" w:styleId="E016A8D48CA7489DBD226D0917E16D28">
    <w:name w:val="E016A8D48CA7489DBD226D0917E16D28"/>
  </w:style>
  <w:style w:type="paragraph" w:customStyle="1" w:styleId="A342569A146E4E708FD18BC9F1DFE8C8">
    <w:name w:val="A342569A146E4E708FD18BC9F1DFE8C8"/>
  </w:style>
  <w:style w:type="paragraph" w:customStyle="1" w:styleId="83A66AFC12CE4F7BBC6074C54D22051D">
    <w:name w:val="83A66AFC12CE4F7BBC6074C54D22051D"/>
  </w:style>
  <w:style w:type="paragraph" w:customStyle="1" w:styleId="EB835C4BCE594DE78C8CC1D368EEB679">
    <w:name w:val="EB835C4BCE594DE78C8CC1D368EEB679"/>
  </w:style>
  <w:style w:type="paragraph" w:customStyle="1" w:styleId="7EA14188998745469B8830943F693897">
    <w:name w:val="7EA14188998745469B8830943F693897"/>
  </w:style>
  <w:style w:type="paragraph" w:customStyle="1" w:styleId="F719101716534BD5A84D37A68BF9F037">
    <w:name w:val="F719101716534BD5A84D37A68BF9F037"/>
  </w:style>
  <w:style w:type="paragraph" w:customStyle="1" w:styleId="7B1410D6E7F645149351D4EF395DF295">
    <w:name w:val="7B1410D6E7F645149351D4EF395DF295"/>
  </w:style>
  <w:style w:type="paragraph" w:customStyle="1" w:styleId="497EB196DEF14E2FB140E31F755BFA63">
    <w:name w:val="497EB196DEF14E2FB140E31F755BFA63"/>
  </w:style>
  <w:style w:type="paragraph" w:customStyle="1" w:styleId="F8F6271A2CE84276AE674048F68EA8F2">
    <w:name w:val="F8F6271A2CE84276AE674048F68EA8F2"/>
    <w:rsid w:val="00904B8C"/>
  </w:style>
  <w:style w:type="paragraph" w:customStyle="1" w:styleId="992B4D65FF3F4C7FBFB6EABA764EBD46">
    <w:name w:val="992B4D65FF3F4C7FBFB6EABA764EBD46"/>
    <w:rsid w:val="00904B8C"/>
  </w:style>
  <w:style w:type="paragraph" w:customStyle="1" w:styleId="994F94A0313143C1AAF8ECB52F9BFE36">
    <w:name w:val="994F94A0313143C1AAF8ECB52F9BFE36"/>
    <w:rsid w:val="00904B8C"/>
  </w:style>
  <w:style w:type="paragraph" w:customStyle="1" w:styleId="E36CA8AFD603449F890245B24DB98BD7">
    <w:name w:val="E36CA8AFD603449F890245B24DB98BD7"/>
    <w:rsid w:val="00904B8C"/>
  </w:style>
  <w:style w:type="paragraph" w:customStyle="1" w:styleId="442271B25E344BAEBAC914DE914DBC4A">
    <w:name w:val="442271B25E344BAEBAC914DE914DBC4A"/>
    <w:rsid w:val="00E1175F"/>
  </w:style>
  <w:style w:type="paragraph" w:customStyle="1" w:styleId="F28A101AA9654C7297783088E64E31B9">
    <w:name w:val="F28A101AA9654C7297783088E64E31B9"/>
    <w:rsid w:val="00E117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1F2864-D2CC-483E-835E-06FD5E08E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</Template>
  <TotalTime>0</TotalTime>
  <Pages>2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2025-03-18T08:07:00Z</dcterms:created>
  <dcterms:modified xsi:type="dcterms:W3CDTF">2025-03-18T08:07:00Z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